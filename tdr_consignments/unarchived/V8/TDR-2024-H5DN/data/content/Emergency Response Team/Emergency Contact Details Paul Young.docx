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0C6" w:rsidRDefault="00FF67E6">
      <w:r>
        <w:t>James Russo</w:t>
      </w:r>
    </w:p>
    <w:p w:rsidR="00FF67E6" w:rsidRDefault="00FF67E6">
      <w:r>
        <w:t>34 Sing Street</w:t>
      </w:r>
    </w:p>
    <w:p w:rsidR="00FF67E6" w:rsidRDefault="00FF67E6">
      <w:proofErr w:type="spellStart"/>
      <w:r>
        <w:t>Townminster</w:t>
      </w:r>
      <w:proofErr w:type="spellEnd"/>
    </w:p>
    <w:p w:rsidR="00FF67E6" w:rsidRDefault="00FF67E6">
      <w:r>
        <w:t>TW6 3GH</w:t>
      </w:r>
    </w:p>
    <w:p w:rsidR="00FF67E6" w:rsidRDefault="00FF67E6">
      <w:r>
        <w:t>07842 556321</w:t>
      </w:r>
    </w:p>
    <w:p w:rsidR="00FF67E6" w:rsidRDefault="00FF67E6"/>
    <w:p w:rsidR="00FF67E6" w:rsidRDefault="00FF67E6">
      <w:r>
        <w:t xml:space="preserve">Anya </w:t>
      </w:r>
      <w:proofErr w:type="spellStart"/>
      <w:r>
        <w:t>Tolkovic</w:t>
      </w:r>
      <w:proofErr w:type="spellEnd"/>
    </w:p>
    <w:p w:rsidR="00FF67E6" w:rsidRDefault="00FF67E6">
      <w:r>
        <w:t>1 Parry Close</w:t>
      </w:r>
    </w:p>
    <w:p w:rsidR="00FF67E6" w:rsidRDefault="00FF67E6">
      <w:proofErr w:type="spellStart"/>
      <w:r>
        <w:t>Townminster</w:t>
      </w:r>
      <w:proofErr w:type="spellEnd"/>
    </w:p>
    <w:p w:rsidR="00FF67E6" w:rsidRDefault="00FF67E6">
      <w:r>
        <w:t>TW4 1JK</w:t>
      </w:r>
    </w:p>
    <w:p w:rsidR="00FF67E6" w:rsidRDefault="00FF67E6">
      <w:r>
        <w:t>01234 567890</w:t>
      </w:r>
      <w:bookmarkStart w:id="0" w:name="_GoBack"/>
      <w:bookmarkEnd w:id="0"/>
    </w:p>
    <w:sectPr w:rsidR="00FF6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2A7"/>
    <w:rsid w:val="009C7A54"/>
    <w:rsid w:val="00D6436C"/>
    <w:rsid w:val="00E462A7"/>
    <w:rsid w:val="00FF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584B10EA.dotm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>The National Archives</Company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Richard</dc:creator>
  <cp:keywords/>
  <dc:description/>
  <cp:lastModifiedBy>Williams, Richard</cp:lastModifiedBy>
  <cp:revision>2</cp:revision>
  <dcterms:created xsi:type="dcterms:W3CDTF">2015-05-20T10:09:00Z</dcterms:created>
  <dcterms:modified xsi:type="dcterms:W3CDTF">2015-05-20T10:11:00Z</dcterms:modified>
</cp:coreProperties>
</file>